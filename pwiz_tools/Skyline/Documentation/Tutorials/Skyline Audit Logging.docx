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Default="002D3CA3" w:rsidP="00A41692">
      <w:pPr>
        <w:pStyle w:val="Title"/>
      </w:pPr>
      <w:r w:rsidRPr="002D3CA3">
        <w:t>Skyline Audit Logging</w:t>
      </w:r>
    </w:p>
    <w:p w14:paraId="4EF029AA" w14:textId="15B4269A" w:rsidR="002D3CA3" w:rsidRDefault="002D3CA3" w:rsidP="00A41692">
      <w:pPr>
        <w:pStyle w:val="Heading1"/>
      </w:pPr>
      <w:r w:rsidRPr="002D3CA3">
        <w:t>Introduction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C031F3">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r w:rsidRPr="00A43128">
        <w:rPr>
          <w:b/>
          <w:bCs/>
        </w:rPr>
        <w:t>No</w:t>
      </w:r>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1715AAC3" w14:textId="2E1C2EB4" w:rsidR="006C5BD6"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4EB3198E" w14:textId="77777777" w:rsidR="006F36EA" w:rsidRDefault="006F36EA" w:rsidP="003D1A34">
      <w:pPr>
        <w:rPr>
          <w:b/>
          <w:bCs/>
        </w:rPr>
      </w:pP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lastRenderedPageBreak/>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1A9CFDE" w14:textId="77777777" w:rsidR="004F1EAF" w:rsidRDefault="004F1EAF" w:rsidP="004F1EAF"/>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lastRenderedPageBreak/>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lastRenderedPageBreak/>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AbsoluteQuantDocument</w:t>
      </w:r>
      <w:proofErr w:type="spellEnd"/>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xml:space="preserve">, navigate to </w:t>
      </w:r>
      <w:proofErr w:type="spellStart"/>
      <w:r>
        <w:t>AbsoluteQuant</w:t>
      </w:r>
      <w:proofErr w:type="spellEnd"/>
      <w:r>
        <w:t xml:space="preserve"> folder in which you just saved the document. You should see a file called</w:t>
      </w:r>
      <w:r w:rsidRPr="000E0B40">
        <w:rPr>
          <w:b/>
          <w:bCs/>
        </w:rPr>
        <w:t xml:space="preserve"> </w:t>
      </w:r>
      <w:proofErr w:type="spellStart"/>
      <w:r w:rsidRPr="000E0B40">
        <w:rPr>
          <w:b/>
          <w:bCs/>
        </w:rPr>
        <w:t>AbsoluteQuantDocument.skyl</w:t>
      </w:r>
      <w:proofErr w:type="spellEnd"/>
      <w:r w:rsidR="00553DA9">
        <w:t xml:space="preserve"> (along with </w:t>
      </w:r>
      <w:proofErr w:type="spellStart"/>
      <w:r w:rsidR="00553DA9" w:rsidRPr="000E0B40">
        <w:rPr>
          <w:b/>
          <w:bCs/>
        </w:rPr>
        <w:t>AbsoluteQuantDocument.sky</w:t>
      </w:r>
      <w:proofErr w:type="spellEnd"/>
      <w:r w:rsidR="00553DA9">
        <w:t xml:space="preserve"> and .</w:t>
      </w:r>
      <w:proofErr w:type="spellStart"/>
      <w:r w:rsidR="00553DA9">
        <w:t>sky.view</w:t>
      </w:r>
      <w:proofErr w:type="spellEnd"/>
      <w:r w:rsidR="00553DA9">
        <w:t>)</w:t>
      </w:r>
      <w:r>
        <w:t>.</w:t>
      </w:r>
      <w:r w:rsidR="00553DA9">
        <w:t xml:space="preserve"> If you do not see these file extensions, you may need to show file extensions in Windows Explorer.</w:t>
      </w:r>
      <w:r>
        <w:t xml:space="preserve"> This</w:t>
      </w:r>
      <w:r w:rsidR="00553DA9">
        <w:t xml:space="preserve"> .</w:t>
      </w:r>
      <w:proofErr w:type="spellStart"/>
      <w:r w:rsidR="00553DA9">
        <w:t>skyl</w:t>
      </w:r>
      <w:proofErr w:type="spellEnd"/>
      <w:r w:rsidR="00553DA9">
        <w:t xml:space="preserve">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lastRenderedPageBreak/>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lastRenderedPageBreak/>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E20AED8" w14:textId="77777777" w:rsidR="001132EA" w:rsidRDefault="001132EA" w:rsidP="00815270"/>
    <w:p w14:paraId="4182DD2F" w14:textId="6DE06DD5" w:rsidR="0037759C" w:rsidRDefault="0037759C" w:rsidP="000F47B8">
      <w:pPr>
        <w:pStyle w:val="Heading1"/>
      </w:pPr>
      <w:r w:rsidRPr="0037759C">
        <w:t>Generating a Calibration Curve</w:t>
      </w:r>
    </w:p>
    <w:p w14:paraId="55E26C4E" w14:textId="77777777" w:rsidR="000F47B8" w:rsidRPr="00F14E0F" w:rsidRDefault="000F47B8" w:rsidP="00F14E0F"/>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proofErr w:type="spellStart"/>
      <w:r w:rsidRPr="000E0B40">
        <w:t>fmol</w:t>
      </w:r>
      <w:proofErr w:type="spellEnd"/>
      <w:r w:rsidRPr="000E0B40">
        <w:t>/ul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017902B0" w14:textId="2FABC0F2" w:rsidR="001132EA" w:rsidRDefault="001132EA" w:rsidP="0037759C">
      <w:pPr>
        <w:rPr>
          <w:b/>
          <w:bCs/>
        </w:rPr>
      </w:pP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lastRenderedPageBreak/>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p w14:paraId="39A346C1" w14:textId="0AE11E40" w:rsidR="0002561F" w:rsidRDefault="0002561F" w:rsidP="0002561F"/>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20F11A6D" w14:textId="4004C764" w:rsidR="00FA7E89" w:rsidRDefault="00FA7E89" w:rsidP="0002561F"/>
    <w:p w14:paraId="07DB8F0E" w14:textId="0643FA15" w:rsidR="0002561F" w:rsidRDefault="0002561F" w:rsidP="000E0B40">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lastRenderedPageBreak/>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lastRenderedPageBreak/>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lastRenderedPageBreak/>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b/>
          <w:bCs/>
        </w:rPr>
      </w:pP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lastRenderedPageBreak/>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103433F5" w14:textId="3DB9F2D4" w:rsidR="00942F02" w:rsidRDefault="00942F02" w:rsidP="00DA0800"/>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lastRenderedPageBreak/>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61B18CCF" w14:textId="02B9616B" w:rsidR="00841286" w:rsidRDefault="00841286" w:rsidP="00EE4828"/>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lastRenderedPageBreak/>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766E0460" w14:textId="77777777" w:rsidR="002764B4" w:rsidRDefault="002764B4" w:rsidP="006D5006"/>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 xml:space="preserve">To proceed with the rest of the tutorial you need an account established on </w:t>
      </w:r>
      <w:proofErr w:type="spellStart"/>
      <w:r>
        <w:t>PanoramaWeb</w:t>
      </w:r>
      <w:proofErr w:type="spellEnd"/>
      <w:r>
        <w:t xml:space="preserve">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lastRenderedPageBreak/>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r>
        <w:rPr>
          <w:b/>
        </w:rPr>
        <w:t>Yes</w:t>
      </w:r>
      <w:r>
        <w:t xml:space="preserve"> in the next dialog to open the uploaded document overview in your browser.</w:t>
      </w:r>
    </w:p>
    <w:p w14:paraId="4D4E3F81" w14:textId="49E4168C" w:rsidR="003C1B8C" w:rsidRDefault="003C1B8C">
      <w:r>
        <w:t xml:space="preserve">Skyline automatically </w:t>
      </w:r>
      <w:r w:rsidR="00EE7A0B">
        <w:t xml:space="preserve">creates </w:t>
      </w:r>
      <w:proofErr w:type="spellStart"/>
      <w:r w:rsidR="00EE7A0B">
        <w:t>a</w:t>
      </w:r>
      <w:proofErr w:type="spellEnd"/>
      <w:r w:rsidR="00EE7A0B">
        <w:t xml:space="preserve"> zip folder containing</w:t>
      </w:r>
      <w:r>
        <w:t xml:space="preserve"> all the files associated with your document and uploads it </w:t>
      </w:r>
      <w:r w:rsidR="005201AB">
        <w:t>to</w:t>
      </w:r>
      <w:r>
        <w:t xml:space="preserve"> the Panorama server. The browser page should open </w:t>
      </w:r>
      <w:r w:rsidR="00B041DA">
        <w:t>and</w:t>
      </w:r>
      <w:r>
        <w:t xml:space="preserve"> looks like this:</w:t>
      </w:r>
    </w:p>
    <w:p w14:paraId="2E39A5A6" w14:textId="5E650FAF" w:rsidR="003C1B8C" w:rsidRDefault="003C1B8C" w:rsidP="00A43128">
      <w:pPr>
        <w:ind w:left="360"/>
      </w:pPr>
      <w:r>
        <w:rPr>
          <w:noProof/>
        </w:rPr>
        <w:lastRenderedPageBreak/>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3C1B8C">
      <w:pPr>
        <w:autoSpaceDE w:val="0"/>
        <w:autoSpaceDN w:val="0"/>
        <w:adjustRightInd w:val="0"/>
        <w:spacing w:after="0"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t xml:space="preserve">This is an audit log viewer very similar to the Audit Log grid in Skyline. </w:t>
      </w:r>
      <w:r w:rsidR="00F774CC">
        <w:t xml:space="preserve">For the sake of </w:t>
      </w:r>
      <w:r w:rsidR="005E373F">
        <w:t>brevity,</w:t>
      </w:r>
      <w:r w:rsidR="00F774CC">
        <w:t xml:space="preserve"> </w:t>
      </w:r>
      <w:r>
        <w:t xml:space="preserve">it shows </w:t>
      </w:r>
      <w:proofErr w:type="spellStart"/>
      <w:r>
        <w:t>UndoRedo</w:t>
      </w:r>
      <w:proofErr w:type="spellEnd"/>
      <w:r>
        <w:t xml:space="preserve">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w:t>
      </w:r>
      <w:r w:rsidR="00F11C94">
        <w:lastRenderedPageBreak/>
        <w:t xml:space="preserve">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w:t>
      </w:r>
      <w:bookmarkStart w:id="0" w:name="_GoBack"/>
      <w:bookmarkEnd w:id="0"/>
      <w:r w:rsidRPr="00F11C94">
        <w:rPr>
          <w:b/>
        </w:rPr>
        <w:t>View</w:t>
      </w:r>
      <w:proofErr w:type="spellEnd"/>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8D677" w14:textId="77777777" w:rsidR="00C031F3" w:rsidRDefault="00C031F3" w:rsidP="00F14E0F">
      <w:pPr>
        <w:spacing w:after="0" w:line="240" w:lineRule="auto"/>
      </w:pPr>
      <w:r>
        <w:separator/>
      </w:r>
    </w:p>
  </w:endnote>
  <w:endnote w:type="continuationSeparator" w:id="0">
    <w:p w14:paraId="5EB9A6F4" w14:textId="77777777" w:rsidR="00C031F3" w:rsidRDefault="00C031F3"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298A4C1F" w:rsidR="00F14E0F" w:rsidRDefault="00F14E0F">
        <w:pPr>
          <w:pStyle w:val="Footer"/>
          <w:jc w:val="center"/>
        </w:pPr>
        <w:r>
          <w:fldChar w:fldCharType="begin"/>
        </w:r>
        <w:r>
          <w:instrText xml:space="preserve"> PAGE   \* MERGEFORMAT </w:instrText>
        </w:r>
        <w:r>
          <w:fldChar w:fldCharType="separate"/>
        </w:r>
        <w:r w:rsidR="00F774CC">
          <w:rPr>
            <w:noProof/>
          </w:rPr>
          <w:t>18</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93C68" w14:textId="77777777" w:rsidR="00C031F3" w:rsidRDefault="00C031F3" w:rsidP="00F14E0F">
      <w:pPr>
        <w:spacing w:after="0" w:line="240" w:lineRule="auto"/>
      </w:pPr>
      <w:r>
        <w:separator/>
      </w:r>
    </w:p>
  </w:footnote>
  <w:footnote w:type="continuationSeparator" w:id="0">
    <w:p w14:paraId="1328683E" w14:textId="77777777" w:rsidR="00C031F3" w:rsidRDefault="00C031F3"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43DF7"/>
    <w:rsid w:val="003475B9"/>
    <w:rsid w:val="0036012C"/>
    <w:rsid w:val="0037759C"/>
    <w:rsid w:val="00380D53"/>
    <w:rsid w:val="003A6E80"/>
    <w:rsid w:val="003C08B5"/>
    <w:rsid w:val="003C1B8C"/>
    <w:rsid w:val="003C6D57"/>
    <w:rsid w:val="003D1A34"/>
    <w:rsid w:val="003F180E"/>
    <w:rsid w:val="003F6ACC"/>
    <w:rsid w:val="004069C7"/>
    <w:rsid w:val="00417DE1"/>
    <w:rsid w:val="004642CD"/>
    <w:rsid w:val="0049349E"/>
    <w:rsid w:val="004A0663"/>
    <w:rsid w:val="004E4E56"/>
    <w:rsid w:val="004F1EAF"/>
    <w:rsid w:val="0050730D"/>
    <w:rsid w:val="005108E6"/>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D84"/>
    <w:pPr>
      <w:spacing w:after="200" w:line="276" w:lineRule="auto"/>
    </w:pPr>
  </w:style>
  <w:style w:type="paragraph" w:styleId="Heading1">
    <w:name w:val="heading 1"/>
    <w:basedOn w:val="Normal"/>
    <w:next w:val="Normal"/>
    <w:link w:val="Heading1Char"/>
    <w:uiPriority w:val="9"/>
    <w:qFormat/>
    <w:rsid w:val="00DE6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E6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E6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E6D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DE6D8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E6D8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E6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E6D8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E6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6D8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A6CE1-6624-4BAB-A0D8-96386242E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8</TotalTime>
  <Pages>20</Pages>
  <Words>3389</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tobiasr</cp:lastModifiedBy>
  <cp:revision>18</cp:revision>
  <dcterms:created xsi:type="dcterms:W3CDTF">2019-11-19T02:11:00Z</dcterms:created>
  <dcterms:modified xsi:type="dcterms:W3CDTF">2019-11-19T19:46:00Z</dcterms:modified>
</cp:coreProperties>
</file>